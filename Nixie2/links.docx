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FE4" w:rsidRDefault="00764FE4" w:rsidP="00764FE4">
      <w:pPr>
        <w:rPr>
          <w:rFonts w:ascii="Arial" w:hAnsi="Arial" w:cs="Arial"/>
          <w:sz w:val="20"/>
          <w:szCs w:val="20"/>
        </w:rPr>
      </w:pPr>
      <w:hyperlink r:id="rId5" w:history="1">
        <w:r>
          <w:rPr>
            <w:rStyle w:val="Hyperlink"/>
            <w:rFonts w:ascii="Arial" w:hAnsi="Arial" w:cs="Arial"/>
            <w:sz w:val="20"/>
            <w:szCs w:val="20"/>
          </w:rPr>
          <w:t>http://www.ebay.de/itm/QS30-1-Nixie-Rohren-NEU-Nanchang-V3-tube-tubes-Rohre-f-Uhr-Clock-NOS-ZM1022-/321815823694?hash=item4aedb7c54e</w:t>
        </w:r>
      </w:hyperlink>
    </w:p>
    <w:p w:rsidR="00764FE4" w:rsidRDefault="00764FE4" w:rsidP="00764FE4">
      <w:pPr>
        <w:rPr>
          <w:rFonts w:ascii="Arial" w:hAnsi="Arial" w:cs="Arial"/>
          <w:sz w:val="20"/>
          <w:szCs w:val="20"/>
        </w:rPr>
      </w:pPr>
      <w:hyperlink r:id="rId6" w:history="1">
        <w:r>
          <w:rPr>
            <w:rStyle w:val="Hyperlink"/>
            <w:rFonts w:ascii="Arial" w:hAnsi="Arial" w:cs="Arial"/>
            <w:sz w:val="20"/>
            <w:szCs w:val="20"/>
          </w:rPr>
          <w:t>http://www.ebay.de/itm/new-13-pin-Nixie-Tube-Socket-for-GN4-ZM1020-B5092-B13B-PCB-monut-/391152356769?pt=LH_DefaultDomain_0&amp;hash=item5b127f4da1</w:t>
        </w:r>
      </w:hyperlink>
    </w:p>
    <w:p w:rsidR="0026297F" w:rsidRDefault="0026297F">
      <w:bookmarkStart w:id="0" w:name="_GoBack"/>
      <w:bookmarkEnd w:id="0"/>
    </w:p>
    <w:sectPr w:rsidR="002629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7A2"/>
    <w:rsid w:val="0026297F"/>
    <w:rsid w:val="00764FE4"/>
    <w:rsid w:val="008139F8"/>
    <w:rsid w:val="00D917A2"/>
    <w:rsid w:val="00DC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64FE4"/>
    <w:pPr>
      <w:spacing w:after="0" w:line="240" w:lineRule="auto"/>
    </w:pPr>
    <w:rPr>
      <w:rFonts w:ascii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764FE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64FE4"/>
    <w:pPr>
      <w:spacing w:after="0" w:line="240" w:lineRule="auto"/>
    </w:pPr>
    <w:rPr>
      <w:rFonts w:ascii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764F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8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ebay.de/itm/new-13-pin-Nixie-Tube-Socket-for-GN4-ZM1020-B5092-B13B-PCB-monut-/391152356769?pt=LH_DefaultDomain_0&amp;hash=item5b127f4da1" TargetMode="External"/><Relationship Id="rId5" Type="http://schemas.openxmlformats.org/officeDocument/2006/relationships/hyperlink" Target="http://www.ebay.de/itm/QS30-1-Nixie-Rohren-NEU-Nanchang-V3-tube-tubes-Rohre-f-Uhr-Clock-NOS-ZM1022-/321815823694?hash=item4aedb7c54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DD0E9D84.dotm</Template>
  <TotalTime>0</TotalTime>
  <Pages>1</Pages>
  <Words>80</Words>
  <Characters>507</Characters>
  <Application>Microsoft Office Word</Application>
  <DocSecurity>0</DocSecurity>
  <Lines>4</Lines>
  <Paragraphs>1</Paragraphs>
  <ScaleCrop>false</ScaleCrop>
  <Company>Bruker BioSpin AG</Company>
  <LinksUpToDate>false</LinksUpToDate>
  <CharactersWithSpaces>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Gisler Philipp</dc:creator>
  <cp:keywords/>
  <dc:description/>
  <cp:lastModifiedBy>Gisler Philipp</cp:lastModifiedBy>
  <cp:revision>2</cp:revision>
  <dcterms:created xsi:type="dcterms:W3CDTF">2015-08-04T10:20:00Z</dcterms:created>
  <dcterms:modified xsi:type="dcterms:W3CDTF">2015-08-04T10:20:00Z</dcterms:modified>
</cp:coreProperties>
</file>